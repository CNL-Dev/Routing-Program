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23312" w14:textId="5C231E28" w:rsidR="00E81978" w:rsidRDefault="00AD0F59">
      <w:pPr>
        <w:pStyle w:val="Title"/>
      </w:pPr>
      <w:sdt>
        <w:sdtPr>
          <w:alias w:val="Title:"/>
          <w:tag w:val="Title:"/>
          <w:id w:val="726351117"/>
          <w:placeholder>
            <w:docPart w:val="66971DEA6C0D467B98DDFC93D6DAD14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55E54">
            <w:t>WGUPS Routing Program Documentation</w:t>
          </w:r>
        </w:sdtContent>
      </w:sdt>
    </w:p>
    <w:p w14:paraId="792DEBF6" w14:textId="0D824044" w:rsidR="00B823AA" w:rsidRDefault="00A55E54" w:rsidP="00B823AA">
      <w:pPr>
        <w:pStyle w:val="Title2"/>
      </w:pPr>
      <w:r>
        <w:t>Caleb N. Lugo</w:t>
      </w:r>
    </w:p>
    <w:p w14:paraId="71C245EF" w14:textId="69C68950" w:rsidR="00E81978" w:rsidRDefault="00A55E54" w:rsidP="00B823AA">
      <w:pPr>
        <w:pStyle w:val="Title2"/>
      </w:pPr>
      <w:r>
        <w:t>Western Governors University</w:t>
      </w:r>
    </w:p>
    <w:p w14:paraId="4501CE8C" w14:textId="28E14ABD" w:rsidR="00E81978" w:rsidRDefault="00E81978">
      <w:pPr>
        <w:pStyle w:val="Title"/>
      </w:pPr>
    </w:p>
    <w:p w14:paraId="715D99E9" w14:textId="5166CD07" w:rsidR="00E81978" w:rsidRDefault="00E81978" w:rsidP="00B823AA">
      <w:pPr>
        <w:pStyle w:val="Title2"/>
      </w:pPr>
    </w:p>
    <w:p w14:paraId="2EE683AB" w14:textId="1654FD4E" w:rsidR="00E81978" w:rsidRDefault="00C15E92">
      <w:pPr>
        <w:pStyle w:val="SectionTitle"/>
      </w:pPr>
      <w:r>
        <w:lastRenderedPageBreak/>
        <w:t>Algorithm</w:t>
      </w:r>
      <w:r w:rsidR="00CA0DCA">
        <w:t xml:space="preserve"> Identification</w:t>
      </w:r>
    </w:p>
    <w:p w14:paraId="6D25FB6A" w14:textId="693C7EBD" w:rsidR="00E81978" w:rsidRDefault="00C15E92" w:rsidP="00C15E92">
      <w:pPr>
        <w:pStyle w:val="NoSpacing"/>
      </w:pPr>
      <w:r>
        <w:t>For the WGUPS routing program, a nearest neighbor algorithm was implemented. The nearest neighbor algorithm finds a package that has the closest delivery point relative to the trucks current position. Once the shortest route has been determined, the truck will deliver the package and remove it from the list of items. The algorithm will repeat until there are no more packages to be delivered. Once the truck is empty, it will return to WGUPS.</w:t>
      </w:r>
    </w:p>
    <w:p w14:paraId="51950C5B" w14:textId="27EF0C49" w:rsidR="00C7078D" w:rsidRDefault="00CA0DCA" w:rsidP="00C7078D">
      <w:pPr>
        <w:pStyle w:val="NoSpacing"/>
        <w:jc w:val="center"/>
      </w:pPr>
      <w:r>
        <w:t>Logic Comments</w:t>
      </w:r>
    </w:p>
    <w:p w14:paraId="18B72370" w14:textId="7B21D4BB" w:rsidR="00C003B0" w:rsidRDefault="00C003B0" w:rsidP="00C003B0">
      <w:pPr>
        <w:pStyle w:val="NoSpacing"/>
      </w:pPr>
      <w:r>
        <w:t>The main algorithm pseudocode is placed underneath this text. Additional comments have been left in the python files to help explain and clarify the program logic</w:t>
      </w:r>
      <w:r w:rsidR="008E03EE">
        <w:t>.</w:t>
      </w:r>
    </w:p>
    <w:p w14:paraId="6601B43A" w14:textId="2DCEC081" w:rsidR="00C7078D" w:rsidRDefault="000B4581" w:rsidP="00C7078D">
      <w:pPr>
        <w:pStyle w:val="NoSpacing"/>
      </w:pPr>
      <w:r>
        <w:t xml:space="preserve">Create </w:t>
      </w:r>
      <w:r w:rsidR="00783E35">
        <w:t xml:space="preserve">an </w:t>
      </w:r>
      <w:r>
        <w:t>i</w:t>
      </w:r>
      <w:r w:rsidR="00C7078D">
        <w:t>tem list</w:t>
      </w:r>
    </w:p>
    <w:p w14:paraId="76CBCF2D" w14:textId="07F7473F" w:rsidR="00C7078D" w:rsidRDefault="00C7078D" w:rsidP="00C7078D">
      <w:pPr>
        <w:pStyle w:val="NoSpacing"/>
      </w:pPr>
      <w:r>
        <w:t>For item in trucks storage</w:t>
      </w:r>
    </w:p>
    <w:p w14:paraId="3474E014" w14:textId="39800EA9" w:rsidR="00C7078D" w:rsidRDefault="00C7078D" w:rsidP="00C7078D">
      <w:pPr>
        <w:pStyle w:val="NoSpacing"/>
      </w:pPr>
      <w:r>
        <w:tab/>
      </w:r>
      <w:r w:rsidR="00783E35">
        <w:t>Put items into the item list</w:t>
      </w:r>
    </w:p>
    <w:p w14:paraId="3295C714" w14:textId="0AA3AEB2" w:rsidR="00C15E92" w:rsidRDefault="00C15E92" w:rsidP="00783E35">
      <w:pPr>
        <w:pStyle w:val="NoSpacing"/>
      </w:pPr>
      <w:r>
        <w:t>While length of item list is not zero:</w:t>
      </w:r>
    </w:p>
    <w:p w14:paraId="4B18BE06" w14:textId="44719C6F" w:rsidR="00C15E92" w:rsidRDefault="00C15E92" w:rsidP="00C15E92">
      <w:pPr>
        <w:pStyle w:val="NoSpacing"/>
      </w:pPr>
      <w:r>
        <w:tab/>
        <w:t>For item</w:t>
      </w:r>
      <w:r w:rsidR="00783E35">
        <w:t>s</w:t>
      </w:r>
      <w:r>
        <w:t xml:space="preserve"> in item list</w:t>
      </w:r>
    </w:p>
    <w:p w14:paraId="6DE5A371" w14:textId="442F4B0F" w:rsidR="00C15E92" w:rsidRDefault="00C15E92" w:rsidP="00C15E92">
      <w:pPr>
        <w:pStyle w:val="NoSpacing"/>
      </w:pPr>
      <w:r>
        <w:tab/>
      </w:r>
      <w:r>
        <w:tab/>
        <w:t>Route initialized to current potential route</w:t>
      </w:r>
    </w:p>
    <w:p w14:paraId="655F5909" w14:textId="64329277" w:rsidR="00C15E92" w:rsidRDefault="00C15E92" w:rsidP="00C15E92">
      <w:pPr>
        <w:pStyle w:val="NoSpacing"/>
      </w:pPr>
      <w:r>
        <w:tab/>
      </w:r>
      <w:r>
        <w:tab/>
        <w:t>If route is greater than current best route</w:t>
      </w:r>
    </w:p>
    <w:p w14:paraId="0329BE2B" w14:textId="2E76D655" w:rsidR="00C15E92" w:rsidRDefault="00C15E92" w:rsidP="00C15E92">
      <w:pPr>
        <w:pStyle w:val="NoSpacing"/>
      </w:pPr>
      <w:r>
        <w:tab/>
      </w:r>
      <w:r>
        <w:tab/>
      </w:r>
      <w:r>
        <w:tab/>
        <w:t>Pass</w:t>
      </w:r>
    </w:p>
    <w:p w14:paraId="62EB2236" w14:textId="5CEE42B7" w:rsidR="00C15E92" w:rsidRDefault="00C15E92" w:rsidP="00C15E92">
      <w:pPr>
        <w:pStyle w:val="NoSpacing"/>
      </w:pPr>
      <w:r>
        <w:tab/>
      </w:r>
      <w:r>
        <w:tab/>
        <w:t>Else if route is less than current best route</w:t>
      </w:r>
    </w:p>
    <w:p w14:paraId="3B8245F1" w14:textId="71FD3DC8" w:rsidR="00C15E92" w:rsidRDefault="00C15E92" w:rsidP="00C15E92">
      <w:pPr>
        <w:pStyle w:val="NoSpacing"/>
      </w:pPr>
      <w:r>
        <w:tab/>
      </w:r>
      <w:r>
        <w:tab/>
      </w:r>
      <w:r>
        <w:tab/>
        <w:t xml:space="preserve">Current best route </w:t>
      </w:r>
      <w:r w:rsidR="00783E35">
        <w:t>is now equal</w:t>
      </w:r>
      <w:r>
        <w:t xml:space="preserve"> to route</w:t>
      </w:r>
    </w:p>
    <w:p w14:paraId="12028CBE" w14:textId="2C5642BB" w:rsidR="00C15E92" w:rsidRDefault="00C15E92" w:rsidP="00C15E92">
      <w:pPr>
        <w:pStyle w:val="NoSpacing"/>
      </w:pPr>
      <w:r>
        <w:tab/>
      </w:r>
      <w:r>
        <w:tab/>
        <w:t>If current best route is less than best route</w:t>
      </w:r>
    </w:p>
    <w:p w14:paraId="044ACDDD" w14:textId="3A348F98" w:rsidR="00C15E92" w:rsidRDefault="00C15E92" w:rsidP="00C15E92">
      <w:pPr>
        <w:pStyle w:val="NoSpacing"/>
      </w:pPr>
      <w:r>
        <w:tab/>
      </w:r>
      <w:r>
        <w:tab/>
      </w:r>
      <w:r>
        <w:tab/>
        <w:t xml:space="preserve">Best route </w:t>
      </w:r>
      <w:r w:rsidR="00783E35">
        <w:t>is equal</w:t>
      </w:r>
      <w:r>
        <w:t xml:space="preserve"> to current best route</w:t>
      </w:r>
    </w:p>
    <w:p w14:paraId="0E835D79" w14:textId="5630249D" w:rsidR="00C15E92" w:rsidRDefault="00C15E92" w:rsidP="00C15E92">
      <w:pPr>
        <w:pStyle w:val="NoSpacing"/>
      </w:pPr>
      <w:r>
        <w:tab/>
      </w:r>
      <w:r w:rsidR="00783E35">
        <w:t>The trucks’ c</w:t>
      </w:r>
      <w:r>
        <w:t xml:space="preserve">urrent location </w:t>
      </w:r>
      <w:r w:rsidR="00783E35">
        <w:t xml:space="preserve">is now </w:t>
      </w:r>
      <w:r>
        <w:t>set to package location</w:t>
      </w:r>
    </w:p>
    <w:p w14:paraId="16890C39" w14:textId="64942474" w:rsidR="000B4581" w:rsidRDefault="000B4581" w:rsidP="00C15E92">
      <w:pPr>
        <w:pStyle w:val="NoSpacing"/>
      </w:pPr>
      <w:r>
        <w:tab/>
      </w:r>
      <w:r w:rsidR="00783E35">
        <w:t>Increment time</w:t>
      </w:r>
    </w:p>
    <w:p w14:paraId="1A3ADF5A" w14:textId="14846534" w:rsidR="00C15E92" w:rsidRDefault="00C15E92" w:rsidP="00C15E92">
      <w:pPr>
        <w:pStyle w:val="NoSpacing"/>
      </w:pPr>
      <w:r>
        <w:lastRenderedPageBreak/>
        <w:tab/>
        <w:t xml:space="preserve">Update </w:t>
      </w:r>
      <w:r w:rsidR="00783E35">
        <w:t xml:space="preserve">the </w:t>
      </w:r>
      <w:r>
        <w:t>package status</w:t>
      </w:r>
    </w:p>
    <w:p w14:paraId="2343DAFB" w14:textId="0793526D" w:rsidR="00C15E92" w:rsidRDefault="00C15E92" w:rsidP="00C15E92">
      <w:pPr>
        <w:pStyle w:val="NoSpacing"/>
      </w:pPr>
      <w:r>
        <w:tab/>
        <w:t>Remove package from list</w:t>
      </w:r>
    </w:p>
    <w:p w14:paraId="39CDE402" w14:textId="2AB0F459" w:rsidR="00C15E92" w:rsidRDefault="00C15E92" w:rsidP="00C15E92">
      <w:pPr>
        <w:pStyle w:val="NoSpacing"/>
      </w:pPr>
    </w:p>
    <w:p w14:paraId="619AC914" w14:textId="04754C3C" w:rsidR="00C15E92" w:rsidRDefault="00C15E92" w:rsidP="00C15E92">
      <w:pPr>
        <w:pStyle w:val="NoSpacing"/>
        <w:jc w:val="center"/>
      </w:pPr>
      <w:r>
        <w:t xml:space="preserve">Development Environment </w:t>
      </w:r>
    </w:p>
    <w:p w14:paraId="22FA3D04" w14:textId="3333B312" w:rsidR="00C15E92" w:rsidRDefault="00C15E92" w:rsidP="00C15E92">
      <w:pPr>
        <w:pStyle w:val="NoSpacing"/>
      </w:pPr>
      <w:r>
        <w:t>The WGUPS routing program was developed</w:t>
      </w:r>
      <w:r w:rsidR="00783E35">
        <w:t xml:space="preserve"> with python</w:t>
      </w:r>
      <w:r>
        <w:t xml:space="preserve"> </w:t>
      </w:r>
      <w:r w:rsidR="00783E35">
        <w:t>on</w:t>
      </w:r>
      <w:r w:rsidR="00C7078D">
        <w:t xml:space="preserve"> the latest version of the Windows 10 operating system, along-side PyCharm as the IDE. As for the hardware</w:t>
      </w:r>
      <w:r w:rsidR="000B4581">
        <w:t>, a personal computer was used to run the program.</w:t>
      </w:r>
    </w:p>
    <w:p w14:paraId="1C0067EB" w14:textId="13D73382" w:rsidR="00C7078D" w:rsidRDefault="00C7078D" w:rsidP="00C7078D">
      <w:pPr>
        <w:pStyle w:val="NoSpacing"/>
        <w:jc w:val="center"/>
      </w:pPr>
      <w:r>
        <w:t>Space Time and Big-O</w:t>
      </w:r>
    </w:p>
    <w:p w14:paraId="21BE41A0" w14:textId="157E92D3" w:rsidR="00C7078D" w:rsidRDefault="0030131E" w:rsidP="00C7078D">
      <w:pPr>
        <w:pStyle w:val="NoSpacing"/>
      </w:pPr>
      <w:r>
        <w:t>Each function in the program has a comment stating the Big-O time complexity. The overall time complexity of the main program is O(N^3).</w:t>
      </w:r>
    </w:p>
    <w:p w14:paraId="641A8CD5" w14:textId="1A788730" w:rsidR="00C7078D" w:rsidRDefault="00C7078D" w:rsidP="00C7078D">
      <w:pPr>
        <w:pStyle w:val="NoSpacing"/>
        <w:jc w:val="center"/>
      </w:pPr>
      <w:r>
        <w:t>Scalability and Adaptability</w:t>
      </w:r>
    </w:p>
    <w:p w14:paraId="1CE6EB32" w14:textId="377E620A" w:rsidR="00C7078D" w:rsidRDefault="00C7078D" w:rsidP="00C7078D">
      <w:pPr>
        <w:pStyle w:val="NoSpacing"/>
      </w:pPr>
      <w:r>
        <w:t xml:space="preserve">The algorithm takes a truck object and accesses the packages from a list the algorithm creates </w:t>
      </w:r>
      <w:r w:rsidR="00141108">
        <w:t xml:space="preserve">via a for loop </w:t>
      </w:r>
      <w:r>
        <w:t xml:space="preserve">upon startup. </w:t>
      </w:r>
      <w:r w:rsidR="00141108">
        <w:t xml:space="preserve">The for loop will loop through the entire truck’s storage, meaning that there </w:t>
      </w:r>
      <w:r>
        <w:t>is no real limit besides having at least one package in the list</w:t>
      </w:r>
      <w:r w:rsidR="00141108">
        <w:t xml:space="preserve"> at minimum</w:t>
      </w:r>
      <w:r>
        <w:t>. Due to the requirements of the project itself, the trucks have a maximum storage capacity of 16 packages. If the trucks were to have increased or decreased capacity, the algorithm would not be affected outside of marginal performance shifts.</w:t>
      </w:r>
    </w:p>
    <w:p w14:paraId="0683DA86" w14:textId="4EAEF23C" w:rsidR="00141108" w:rsidRDefault="00141108" w:rsidP="00141108">
      <w:pPr>
        <w:pStyle w:val="NoSpacing"/>
        <w:jc w:val="center"/>
      </w:pPr>
      <w:r>
        <w:t>Software Efficiency and Maintainability</w:t>
      </w:r>
    </w:p>
    <w:p w14:paraId="288FB401" w14:textId="05CAEC09" w:rsidR="00141108" w:rsidRDefault="00C003B0" w:rsidP="00141108">
      <w:pPr>
        <w:pStyle w:val="NoSpacing"/>
      </w:pPr>
      <w:r>
        <w:t>The program runs in polynomial time, meaning that unless a ludicrous amount of data was inserted the run time shall not be noticeably affected. With multiple comments explaining the logic and flow of the program, other programmers should not have much trouble modifying and maintaining the program.</w:t>
      </w:r>
    </w:p>
    <w:p w14:paraId="54CDD2A3" w14:textId="63051432" w:rsidR="00C003B0" w:rsidRDefault="00C003B0" w:rsidP="00C003B0">
      <w:pPr>
        <w:pStyle w:val="NoSpacing"/>
        <w:jc w:val="center"/>
      </w:pPr>
      <w:r>
        <w:t>Self-Adjusting Data Structures</w:t>
      </w:r>
    </w:p>
    <w:p w14:paraId="54E4AA9D" w14:textId="4CC225EA" w:rsidR="00C003B0" w:rsidRDefault="00C003B0" w:rsidP="00C003B0">
      <w:pPr>
        <w:pStyle w:val="NoSpacing"/>
      </w:pPr>
      <w:r>
        <w:lastRenderedPageBreak/>
        <w:t xml:space="preserve">The main data structure of this program is a hash table. The hash table has </w:t>
      </w:r>
      <w:r w:rsidR="002C2A1E">
        <w:t>an array space of 10 cells</w:t>
      </w:r>
      <w:r>
        <w:t>, which can easily be further increased or decreased if necessary.</w:t>
      </w:r>
      <w:r w:rsidR="00EB5806">
        <w:t xml:space="preserve"> </w:t>
      </w:r>
      <w:r>
        <w:t xml:space="preserve">The nearest neighbor algorithm is also a self-adjusting data structure, as it will scale appropriately according to the </w:t>
      </w:r>
      <w:r w:rsidR="003F3CBC">
        <w:t xml:space="preserve">number of </w:t>
      </w:r>
      <w:r>
        <w:t xml:space="preserve">items inside of a truck object. </w:t>
      </w:r>
    </w:p>
    <w:p w14:paraId="0E8F074E" w14:textId="1226BEFC" w:rsidR="00C003B0" w:rsidRDefault="00C003B0" w:rsidP="00C003B0">
      <w:pPr>
        <w:pStyle w:val="NoSpacing"/>
        <w:jc w:val="center"/>
      </w:pPr>
      <w:r>
        <w:t>Original Code</w:t>
      </w:r>
    </w:p>
    <w:p w14:paraId="737990CD" w14:textId="162A0D5C" w:rsidR="00C003B0" w:rsidRDefault="002F7F66" w:rsidP="00C003B0">
      <w:pPr>
        <w:pStyle w:val="NoSpacing"/>
      </w:pPr>
      <w:r>
        <w:t>All</w:t>
      </w:r>
      <w:r w:rsidR="00783E35">
        <w:t xml:space="preserve"> the c</w:t>
      </w:r>
      <w:r w:rsidR="00C003B0">
        <w:t xml:space="preserve">ode has been written by </w:t>
      </w:r>
      <w:r w:rsidR="00783E35">
        <w:t>me</w:t>
      </w:r>
      <w:r w:rsidR="001501B2">
        <w:t>. Any sources used are cited in the sources section at the bottom of the document</w:t>
      </w:r>
      <w:r w:rsidR="0030131E">
        <w:t>.</w:t>
      </w:r>
    </w:p>
    <w:p w14:paraId="7BFCBC98" w14:textId="7FDF407F" w:rsidR="001501B2" w:rsidRDefault="001501B2" w:rsidP="001501B2">
      <w:pPr>
        <w:pStyle w:val="NoSpacing"/>
        <w:jc w:val="center"/>
      </w:pPr>
      <w:r>
        <w:t>Identification Information</w:t>
      </w:r>
    </w:p>
    <w:p w14:paraId="32BA3C34" w14:textId="573038AF" w:rsidR="001501B2" w:rsidRDefault="001501B2" w:rsidP="001501B2">
      <w:pPr>
        <w:pStyle w:val="NoSpacing"/>
      </w:pPr>
      <w:r>
        <w:t>An identifying comment has been placed at the top of main.py, which includes my full name and student ID.</w:t>
      </w:r>
    </w:p>
    <w:p w14:paraId="6FFB7E98" w14:textId="6DF638DB" w:rsidR="001501B2" w:rsidRDefault="001501B2" w:rsidP="001501B2">
      <w:pPr>
        <w:pStyle w:val="NoSpacing"/>
        <w:jc w:val="center"/>
      </w:pPr>
      <w:r>
        <w:t>Process and Flow Comments</w:t>
      </w:r>
    </w:p>
    <w:p w14:paraId="19F02AAA" w14:textId="7F492D1D" w:rsidR="001501B2" w:rsidRDefault="001501B2" w:rsidP="001501B2">
      <w:pPr>
        <w:pStyle w:val="NoSpacing"/>
      </w:pPr>
      <w:r>
        <w:t>Multiple comments have been added into the python files which help explain and guide any readers on the logic of the program.</w:t>
      </w:r>
    </w:p>
    <w:p w14:paraId="3554B0EA" w14:textId="2AA5132B" w:rsidR="001501B2" w:rsidRDefault="001501B2" w:rsidP="001501B2">
      <w:pPr>
        <w:pStyle w:val="NoSpacing"/>
        <w:jc w:val="center"/>
      </w:pPr>
      <w:r>
        <w:t>Data Structure</w:t>
      </w:r>
    </w:p>
    <w:p w14:paraId="19DD1817" w14:textId="137A565D" w:rsidR="001501B2" w:rsidRDefault="00A75ED3" w:rsidP="001501B2">
      <w:pPr>
        <w:pStyle w:val="NoSpacing"/>
      </w:pPr>
      <w:r>
        <w:t xml:space="preserve">Packages are stored into a list, which is stored into another list which resembles a hash table without using a </w:t>
      </w:r>
      <w:r w:rsidR="00FD6EB8">
        <w:t>built-in</w:t>
      </w:r>
      <w:r>
        <w:t xml:space="preserve"> hash </w:t>
      </w:r>
      <w:r w:rsidR="002C2A1E">
        <w:t xml:space="preserve">function </w:t>
      </w:r>
      <w:r>
        <w:t>from python.</w:t>
      </w:r>
      <w:r w:rsidR="00494450">
        <w:t xml:space="preserve"> A hash table provides incredibly fast utility as it runs at a time of O (1). (Joe James.)</w:t>
      </w:r>
    </w:p>
    <w:p w14:paraId="0BD35AEB" w14:textId="23FDCBCF" w:rsidR="001501B2" w:rsidRDefault="001501B2" w:rsidP="001501B2">
      <w:pPr>
        <w:pStyle w:val="NoSpacing"/>
        <w:jc w:val="center"/>
      </w:pPr>
      <w:r>
        <w:t>Explanation of Data Structure</w:t>
      </w:r>
    </w:p>
    <w:p w14:paraId="5A808DA1" w14:textId="1A7C74C9" w:rsidR="001501B2" w:rsidRDefault="001501B2" w:rsidP="001501B2">
      <w:pPr>
        <w:pStyle w:val="NoSpacing"/>
      </w:pPr>
      <w:r>
        <w:t>Package data is stored in a list, which is the inserted into the hash table</w:t>
      </w:r>
      <w:r w:rsidR="00A75ED3">
        <w:t xml:space="preserve"> via another list</w:t>
      </w:r>
      <w:r>
        <w:t xml:space="preserve">. </w:t>
      </w:r>
      <w:r w:rsidR="00B14789">
        <w:t xml:space="preserve">Each piece of data is identified with a key. For the case of package information, the package ID shall be the key, and will be used to search for the package within the table. </w:t>
      </w:r>
    </w:p>
    <w:p w14:paraId="22C14474" w14:textId="0EE5EC78" w:rsidR="001501B2" w:rsidRDefault="001501B2" w:rsidP="001501B2">
      <w:pPr>
        <w:pStyle w:val="NoSpacing"/>
        <w:jc w:val="center"/>
      </w:pPr>
      <w:r>
        <w:t>Hash Table</w:t>
      </w:r>
    </w:p>
    <w:p w14:paraId="25AD69A6" w14:textId="649B1499" w:rsidR="001501B2" w:rsidRDefault="001501B2" w:rsidP="001501B2">
      <w:pPr>
        <w:pStyle w:val="NoSpacing"/>
      </w:pPr>
      <w:r>
        <w:t xml:space="preserve">The hash table functions </w:t>
      </w:r>
      <w:r w:rsidR="003C2869">
        <w:t>correctly and</w:t>
      </w:r>
      <w:r>
        <w:t xml:space="preserve"> has a</w:t>
      </w:r>
      <w:r w:rsidR="003C2869">
        <w:t>n</w:t>
      </w:r>
      <w:r>
        <w:t xml:space="preserve"> insert function </w:t>
      </w:r>
      <w:r w:rsidR="002D4516">
        <w:t>to</w:t>
      </w:r>
      <w:r w:rsidR="009B2DC2">
        <w:t xml:space="preserve"> </w:t>
      </w:r>
      <w:r w:rsidR="00EB5806">
        <w:t>add new data</w:t>
      </w:r>
      <w:r w:rsidR="009B2DC2">
        <w:t>.</w:t>
      </w:r>
      <w:r w:rsidR="00B14789">
        <w:t xml:space="preserve"> </w:t>
      </w:r>
    </w:p>
    <w:p w14:paraId="5721557A" w14:textId="46980764" w:rsidR="003C2869" w:rsidRDefault="003C2869" w:rsidP="003C2869">
      <w:pPr>
        <w:pStyle w:val="NoSpacing"/>
        <w:jc w:val="center"/>
      </w:pPr>
      <w:r>
        <w:lastRenderedPageBreak/>
        <w:t>Lookup Function</w:t>
      </w:r>
    </w:p>
    <w:p w14:paraId="51606151" w14:textId="20DB3D7F" w:rsidR="003C2869" w:rsidRDefault="008A58A8" w:rsidP="003C2869">
      <w:pPr>
        <w:pStyle w:val="NoSpacing"/>
      </w:pPr>
      <w:r>
        <w:t xml:space="preserve">The data in the hash table is accessed via a search function. Since the hash table is meant to contain packages, the package class has a </w:t>
      </w:r>
      <w:r w:rsidR="00B14789">
        <w:t>couple of</w:t>
      </w:r>
      <w:r>
        <w:t xml:space="preserve"> functions that retrieve data from the hash table</w:t>
      </w:r>
      <w:r w:rsidR="00EF13BF">
        <w:t>’s search function</w:t>
      </w:r>
      <w:r>
        <w:t xml:space="preserve">. </w:t>
      </w:r>
      <w:r w:rsidR="00EF13BF">
        <w:t>Packages are searched by their ID.</w:t>
      </w:r>
    </w:p>
    <w:p w14:paraId="10414526" w14:textId="4CF88ED5" w:rsidR="008A58A8" w:rsidRDefault="008A58A8" w:rsidP="008A58A8">
      <w:pPr>
        <w:pStyle w:val="NoSpacing"/>
        <w:jc w:val="center"/>
      </w:pPr>
      <w:r>
        <w:t>Interface</w:t>
      </w:r>
    </w:p>
    <w:p w14:paraId="768C5BBD" w14:textId="5A0A5894" w:rsidR="008A58A8" w:rsidRDefault="008A58A8" w:rsidP="008A58A8">
      <w:pPr>
        <w:pStyle w:val="NoSpacing"/>
      </w:pPr>
      <w:r>
        <w:t>Upon starting the program, the user will be presented with a menu that offers five options. These options being: Deliver all packages, view package status, check truck mileage and return time, check delivery at a specific time, and to close the program.</w:t>
      </w:r>
    </w:p>
    <w:p w14:paraId="59F510C3" w14:textId="23583C82" w:rsidR="008A58A8" w:rsidRDefault="008A58A8" w:rsidP="008A58A8">
      <w:pPr>
        <w:pStyle w:val="NoSpacing"/>
        <w:jc w:val="center"/>
      </w:pPr>
      <w:r>
        <w:t>First Status Check</w:t>
      </w:r>
    </w:p>
    <w:p w14:paraId="0B160A84" w14:textId="1E3CCF71" w:rsidR="008A58A8" w:rsidRDefault="0030131E" w:rsidP="008A58A8">
      <w:pPr>
        <w:pStyle w:val="NoSpacing"/>
      </w:pPr>
      <w:r>
        <w:rPr>
          <w:noProof/>
        </w:rPr>
        <w:drawing>
          <wp:inline distT="0" distB="0" distL="0" distR="0" wp14:anchorId="7C092690" wp14:editId="62313DA7">
            <wp:extent cx="5943600" cy="3616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34C2B6AC" w14:textId="246BDA55" w:rsidR="008A58A8" w:rsidRDefault="008A58A8" w:rsidP="008A58A8">
      <w:pPr>
        <w:pStyle w:val="NoSpacing"/>
        <w:jc w:val="center"/>
      </w:pPr>
      <w:r>
        <w:t>Second Status Check</w:t>
      </w:r>
    </w:p>
    <w:p w14:paraId="1FE3A5A0" w14:textId="1E303F6E" w:rsidR="008A58A8" w:rsidRDefault="0030131E" w:rsidP="008A58A8">
      <w:pPr>
        <w:pStyle w:val="NoSpacing"/>
      </w:pPr>
      <w:r>
        <w:rPr>
          <w:noProof/>
        </w:rPr>
        <w:lastRenderedPageBreak/>
        <w:drawing>
          <wp:inline distT="0" distB="0" distL="0" distR="0" wp14:anchorId="2D03AB8E" wp14:editId="1B21AD45">
            <wp:extent cx="5943600" cy="3771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3116577B" w14:textId="3BFE2671" w:rsidR="008A58A8" w:rsidRDefault="008A58A8" w:rsidP="008A58A8">
      <w:pPr>
        <w:pStyle w:val="NoSpacing"/>
        <w:jc w:val="center"/>
      </w:pPr>
      <w:r>
        <w:t>Third Status Check</w:t>
      </w:r>
    </w:p>
    <w:p w14:paraId="2015A1D5" w14:textId="68E3D089" w:rsidR="0030131E" w:rsidRDefault="0030131E" w:rsidP="008A58A8">
      <w:pPr>
        <w:pStyle w:val="NoSpacing"/>
        <w:jc w:val="center"/>
      </w:pPr>
      <w:r>
        <w:rPr>
          <w:noProof/>
        </w:rPr>
        <w:drawing>
          <wp:inline distT="0" distB="0" distL="0" distR="0" wp14:anchorId="77E7EE94" wp14:editId="35825757">
            <wp:extent cx="5943600" cy="3806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14:paraId="758421D3" w14:textId="645D70E1" w:rsidR="008A58A8" w:rsidRDefault="008A58A8" w:rsidP="008A58A8">
      <w:pPr>
        <w:pStyle w:val="NoSpacing"/>
        <w:jc w:val="center"/>
      </w:pPr>
      <w:r>
        <w:lastRenderedPageBreak/>
        <w:t>Screenshots of Code Execution</w:t>
      </w:r>
    </w:p>
    <w:p w14:paraId="6FC0647E" w14:textId="0F2DAC5D" w:rsidR="0030131E" w:rsidRDefault="0030131E" w:rsidP="008A58A8">
      <w:pPr>
        <w:pStyle w:val="NoSpacing"/>
        <w:jc w:val="center"/>
      </w:pPr>
      <w:r>
        <w:rPr>
          <w:noProof/>
        </w:rPr>
        <w:drawing>
          <wp:inline distT="0" distB="0" distL="0" distR="0" wp14:anchorId="23F46E7B" wp14:editId="1E3851C1">
            <wp:extent cx="5943600" cy="3235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68388F42" w14:textId="3DD15223" w:rsidR="008A58A8" w:rsidRDefault="008A58A8" w:rsidP="008A58A8">
      <w:pPr>
        <w:pStyle w:val="NoSpacing"/>
        <w:jc w:val="center"/>
      </w:pPr>
      <w:r>
        <w:t>Strengths of The Chosen Algorithm</w:t>
      </w:r>
    </w:p>
    <w:p w14:paraId="2248D957" w14:textId="719AA1E6" w:rsidR="008A58A8" w:rsidRDefault="008A58A8" w:rsidP="008A58A8">
      <w:pPr>
        <w:pStyle w:val="NoSpacing"/>
      </w:pPr>
      <w:r>
        <w:t xml:space="preserve">The nearest neighbor algorithm will execute quickly (specifically, N^2 execution time). It will also scale with the size of the truck, meaning that it can handle much larger deliveries if desired. </w:t>
      </w:r>
    </w:p>
    <w:p w14:paraId="5441EBEA" w14:textId="01B66B3D" w:rsidR="008A58A8" w:rsidRDefault="008A58A8" w:rsidP="008A58A8">
      <w:pPr>
        <w:pStyle w:val="NoSpacing"/>
        <w:jc w:val="center"/>
      </w:pPr>
      <w:r>
        <w:t>Verification of Algorithm</w:t>
      </w:r>
    </w:p>
    <w:p w14:paraId="4E3CA926" w14:textId="514DFE75" w:rsidR="008A58A8" w:rsidRDefault="008A58A8" w:rsidP="008A58A8">
      <w:pPr>
        <w:pStyle w:val="NoSpacing"/>
      </w:pPr>
      <w:r>
        <w:t xml:space="preserve">As seen in the user interface, all packages </w:t>
      </w:r>
      <w:r w:rsidR="00FB7DB7">
        <w:t xml:space="preserve">are delivered on time, meeting deadlines when presented. Also, the trucks travel </w:t>
      </w:r>
      <w:r w:rsidR="005228F3">
        <w:t>a total distance of 92.2 miles</w:t>
      </w:r>
      <w:r w:rsidR="00FB7DB7">
        <w:t xml:space="preserve">. </w:t>
      </w:r>
    </w:p>
    <w:p w14:paraId="3ADFACE7" w14:textId="41BFC5D7" w:rsidR="00FB7DB7" w:rsidRDefault="00FB7DB7" w:rsidP="00FB7DB7">
      <w:pPr>
        <w:pStyle w:val="NoSpacing"/>
        <w:jc w:val="center"/>
      </w:pPr>
      <w:r>
        <w:t>Other Possible Algorithms</w:t>
      </w:r>
    </w:p>
    <w:p w14:paraId="7515A50A" w14:textId="3491E01C" w:rsidR="00FB7DB7" w:rsidRDefault="00FB7DB7" w:rsidP="00FB7DB7">
      <w:pPr>
        <w:pStyle w:val="NoSpacing"/>
      </w:pPr>
      <w:r>
        <w:t>Two alternative algorithms that would be acceptable for use for this program are the 2-opt and the multi-fragment algorithm.</w:t>
      </w:r>
    </w:p>
    <w:p w14:paraId="5B4F65B7" w14:textId="0DCDA011" w:rsidR="00FB7DB7" w:rsidRDefault="00FB7DB7" w:rsidP="00FB7DB7">
      <w:pPr>
        <w:pStyle w:val="NoSpacing"/>
        <w:jc w:val="center"/>
      </w:pPr>
      <w:r>
        <w:t>Algorithm Differences</w:t>
      </w:r>
    </w:p>
    <w:p w14:paraId="24826845" w14:textId="53074FBF" w:rsidR="00FB7DB7" w:rsidRDefault="00FB7DB7" w:rsidP="00FB7DB7">
      <w:pPr>
        <w:pStyle w:val="NoSpacing"/>
      </w:pPr>
      <w:r>
        <w:t xml:space="preserve">The 2-opt algorithm would </w:t>
      </w:r>
      <w:r w:rsidR="0091457A">
        <w:t xml:space="preserve">further optimize the program by checking the </w:t>
      </w:r>
      <w:r w:rsidR="005228F3">
        <w:t xml:space="preserve">entire </w:t>
      </w:r>
      <w:r w:rsidR="0091457A">
        <w:t>route and optimizing the path</w:t>
      </w:r>
      <w:r w:rsidR="005228F3">
        <w:t>s</w:t>
      </w:r>
      <w:r w:rsidR="0091457A">
        <w:t xml:space="preserve"> to be shorter, rather than the greedy nature of the nearest neighbor algorithm not considering its final route. The multi-fragment algorithm would find the closest route </w:t>
      </w:r>
      <w:r w:rsidR="0091457A">
        <w:lastRenderedPageBreak/>
        <w:t xml:space="preserve">between multiple stops, eventually making a full route, but it has a runtime of N^2 Log N, making it </w:t>
      </w:r>
      <w:r w:rsidR="002D4516">
        <w:t>slower</w:t>
      </w:r>
      <w:r w:rsidR="0091457A">
        <w:t xml:space="preserve"> than the nearest neighbor algorithm. </w:t>
      </w:r>
    </w:p>
    <w:p w14:paraId="49F5FAF8" w14:textId="6C8595A2" w:rsidR="0091457A" w:rsidRDefault="0091457A" w:rsidP="0091457A">
      <w:pPr>
        <w:pStyle w:val="NoSpacing"/>
        <w:jc w:val="center"/>
      </w:pPr>
      <w:r>
        <w:t>Different Approach</w:t>
      </w:r>
    </w:p>
    <w:p w14:paraId="5BCA5878" w14:textId="24E235F9" w:rsidR="0091457A" w:rsidRDefault="004F7F2A" w:rsidP="0091457A">
      <w:pPr>
        <w:pStyle w:val="NoSpacing"/>
      </w:pPr>
      <w:r>
        <w:t>If given the opportunity, the 2D array that stores the location data would be replaced with a weighted graph. A weighted graph would allow for a cleaner implementation of the distance data for the algorithm, rather than having multiple functions to access the data when needed.</w:t>
      </w:r>
    </w:p>
    <w:p w14:paraId="153D4499" w14:textId="6D98291F" w:rsidR="004F7F2A" w:rsidRDefault="004F7F2A" w:rsidP="004F7F2A">
      <w:pPr>
        <w:pStyle w:val="NoSpacing"/>
        <w:jc w:val="center"/>
      </w:pPr>
      <w:r>
        <w:t>Verification of Data Structure</w:t>
      </w:r>
    </w:p>
    <w:p w14:paraId="016E8F30" w14:textId="05EBF870" w:rsidR="004F7F2A" w:rsidRDefault="004F7F2A" w:rsidP="004F7F2A">
      <w:pPr>
        <w:pStyle w:val="NoSpacing"/>
      </w:pPr>
      <w:r>
        <w:t>All requirements have been met, it can be verified either by the user interface or within the code itself.</w:t>
      </w:r>
    </w:p>
    <w:p w14:paraId="48A68F5E" w14:textId="78F59631" w:rsidR="004F7F2A" w:rsidRDefault="004F7F2A" w:rsidP="004F7F2A">
      <w:pPr>
        <w:pStyle w:val="NoSpacing"/>
        <w:jc w:val="center"/>
      </w:pPr>
      <w:r>
        <w:t xml:space="preserve">Efficiency </w:t>
      </w:r>
    </w:p>
    <w:p w14:paraId="008FDC73" w14:textId="3D1CC8E6" w:rsidR="004F7F2A" w:rsidRDefault="004F7F2A" w:rsidP="004F7F2A">
      <w:pPr>
        <w:pStyle w:val="NoSpacing"/>
      </w:pPr>
      <w:r>
        <w:t xml:space="preserve">If an insane number of packages were stored into the hash table, it can cause a noticeable decrease in performance. For the requirements of this project, the hash table and its functions run flawlessly and respond in a timely manner. </w:t>
      </w:r>
    </w:p>
    <w:p w14:paraId="1453E192" w14:textId="2910101E" w:rsidR="004F7F2A" w:rsidRDefault="004F7F2A" w:rsidP="004F7F2A">
      <w:pPr>
        <w:pStyle w:val="NoSpacing"/>
        <w:jc w:val="center"/>
      </w:pPr>
      <w:r>
        <w:t>Overhead</w:t>
      </w:r>
    </w:p>
    <w:p w14:paraId="68470F72" w14:textId="3BDE5A98" w:rsidR="004F7F2A" w:rsidRDefault="005228F3" w:rsidP="004F7F2A">
      <w:pPr>
        <w:pStyle w:val="NoSpacing"/>
      </w:pPr>
      <w:r>
        <w:t xml:space="preserve">The current algorithm and hash table should be able to handle any reasonable number of packages. If thousands of packages were put into the program it may slow down but for the current objective, the program is efficient. </w:t>
      </w:r>
    </w:p>
    <w:p w14:paraId="18A3369D" w14:textId="2833C457" w:rsidR="004F7F2A" w:rsidRDefault="004F7F2A" w:rsidP="004F7F2A">
      <w:pPr>
        <w:pStyle w:val="NoSpacing"/>
        <w:jc w:val="center"/>
      </w:pPr>
      <w:r>
        <w:t>Implications</w:t>
      </w:r>
    </w:p>
    <w:p w14:paraId="65000DA0" w14:textId="0319F7D9" w:rsidR="004F7F2A" w:rsidRDefault="004F7F2A" w:rsidP="004F7F2A">
      <w:pPr>
        <w:pStyle w:val="NoSpacing"/>
      </w:pPr>
      <w:r>
        <w:t xml:space="preserve">Any trucks would require the algorithm to run </w:t>
      </w:r>
      <w:r w:rsidR="0069745C">
        <w:t xml:space="preserve">separately </w:t>
      </w:r>
      <w:r>
        <w:t>for it</w:t>
      </w:r>
      <w:r w:rsidR="008F69B6">
        <w:t xml:space="preserve">, </w:t>
      </w:r>
      <w:r w:rsidR="0069745C">
        <w:t>at</w:t>
      </w:r>
      <w:r w:rsidR="008F69B6">
        <w:t xml:space="preserve"> a time of </w:t>
      </w:r>
      <w:r w:rsidR="0069745C">
        <w:t>O(</w:t>
      </w:r>
      <w:r w:rsidR="008F69B6">
        <w:t>N^2</w:t>
      </w:r>
      <w:r w:rsidR="0069745C">
        <w:t>)</w:t>
      </w:r>
      <w:r w:rsidR="008F69B6">
        <w:t>.</w:t>
      </w:r>
      <w:r w:rsidR="0069745C">
        <w:t xml:space="preserve"> As the time complexity will be the same, additional trucks should not pose a threat to performance. </w:t>
      </w:r>
      <w:r w:rsidR="008F69B6">
        <w:t xml:space="preserve">If any additional cities were added and were needed to be visited, </w:t>
      </w:r>
      <w:r w:rsidR="0069745C">
        <w:t>the nearest neighbor algorithm would have to loop through each one for each package, potentially slowing down the program</w:t>
      </w:r>
      <w:r w:rsidR="008F69B6">
        <w:t xml:space="preserve">. </w:t>
      </w:r>
    </w:p>
    <w:p w14:paraId="230051EF" w14:textId="689F4BEC" w:rsidR="008F69B6" w:rsidRDefault="008F69B6" w:rsidP="008F69B6">
      <w:pPr>
        <w:pStyle w:val="NoSpacing"/>
        <w:jc w:val="center"/>
      </w:pPr>
      <w:r>
        <w:t>Other Data Structures</w:t>
      </w:r>
    </w:p>
    <w:p w14:paraId="42307B38" w14:textId="4F46B31E" w:rsidR="008F69B6" w:rsidRDefault="00A75ED3" w:rsidP="008F69B6">
      <w:pPr>
        <w:pStyle w:val="NoSpacing"/>
      </w:pPr>
      <w:r>
        <w:lastRenderedPageBreak/>
        <w:t>Instead of using a list, a dictionary could be used to store package information</w:t>
      </w:r>
      <w:r w:rsidR="008F69B6">
        <w:t xml:space="preserve">. </w:t>
      </w:r>
      <w:r>
        <w:t>Likewise</w:t>
      </w:r>
      <w:r w:rsidR="008F69B6">
        <w:t xml:space="preserve">, </w:t>
      </w:r>
      <w:r w:rsidR="004B3F37">
        <w:t>a binary tree could potentially store the package ID, and be used to pull up a package in a similar fashion to the hash table.</w:t>
      </w:r>
    </w:p>
    <w:p w14:paraId="2B222571" w14:textId="1B2AF22B" w:rsidR="008F69B6" w:rsidRDefault="008F69B6" w:rsidP="008F69B6">
      <w:pPr>
        <w:pStyle w:val="NoSpacing"/>
        <w:jc w:val="center"/>
      </w:pPr>
      <w:r>
        <w:t>Data Structure Differences</w:t>
      </w:r>
    </w:p>
    <w:p w14:paraId="5999256D" w14:textId="2146DEA2" w:rsidR="008F69B6" w:rsidRDefault="00A75ED3" w:rsidP="008F69B6">
      <w:pPr>
        <w:pStyle w:val="NoSpacing"/>
      </w:pPr>
      <w:r>
        <w:t xml:space="preserve">A dictionary could </w:t>
      </w:r>
      <w:r w:rsidR="0005229C">
        <w:t>store package information by using the package ID as a key and keeping the rest of the information in a list.</w:t>
      </w:r>
      <w:r w:rsidR="004B3F37">
        <w:t xml:space="preserve"> While this can be viable, it would be much slower than the hash table.</w:t>
      </w:r>
      <w:r w:rsidR="0005229C">
        <w:t xml:space="preserve"> </w:t>
      </w:r>
      <w:r w:rsidR="004B3F37">
        <w:t>A binary tree could work in a similar way to the hash table by pulling up packages from their ID, but it would have a worse time complexity of O(N).</w:t>
      </w:r>
    </w:p>
    <w:p w14:paraId="3DED86DB" w14:textId="4E9C27D8" w:rsidR="00A75ED3" w:rsidRDefault="00A75ED3" w:rsidP="00A75ED3">
      <w:pPr>
        <w:pStyle w:val="NoSpacing"/>
        <w:jc w:val="center"/>
      </w:pPr>
      <w:r>
        <w:t>Sources</w:t>
      </w:r>
    </w:p>
    <w:p w14:paraId="57B173F1" w14:textId="3A4E533E" w:rsidR="00A75ED3" w:rsidRDefault="00692D09" w:rsidP="00A75ED3">
      <w:pPr>
        <w:pStyle w:val="NoSpacing"/>
      </w:pPr>
      <w:r>
        <w:t xml:space="preserve">Joe James. (2016, January 22) </w:t>
      </w:r>
      <w:r>
        <w:rPr>
          <w:i/>
          <w:iCs/>
        </w:rPr>
        <w:t>Python: Create a HASHMAP using Lists.</w:t>
      </w:r>
      <w:r>
        <w:t xml:space="preserve"> [Video]. YouTube. </w:t>
      </w:r>
      <w:hyperlink r:id="rId13" w:history="1">
        <w:r w:rsidR="00B14789" w:rsidRPr="00DD11CC">
          <w:rPr>
            <w:rStyle w:val="Hyperlink"/>
          </w:rPr>
          <w:t>https://www.youtube.com/watch?v=9HFbhPscPU0</w:t>
        </w:r>
      </w:hyperlink>
    </w:p>
    <w:p w14:paraId="3C40FE16" w14:textId="5BF2FF2A" w:rsidR="00B14789" w:rsidRDefault="00B14789" w:rsidP="00B14789">
      <w:pPr>
        <w:pStyle w:val="NoSpacing"/>
        <w:jc w:val="center"/>
      </w:pPr>
      <w:r>
        <w:t>Professional Communication</w:t>
      </w:r>
    </w:p>
    <w:p w14:paraId="1433C52D" w14:textId="62FB85A3" w:rsidR="00B14789" w:rsidRPr="00692D09" w:rsidRDefault="00B14789" w:rsidP="00B14789">
      <w:pPr>
        <w:pStyle w:val="NoSpacing"/>
      </w:pPr>
      <w:r>
        <w:t xml:space="preserve">This document is written professionally without any grammatical or spelling errors. </w:t>
      </w:r>
    </w:p>
    <w:p w14:paraId="5D407D83" w14:textId="020B13C7" w:rsidR="00E81978" w:rsidRDefault="00E81978" w:rsidP="00B550C3">
      <w:pPr>
        <w:pStyle w:val="Bibliography"/>
        <w:ind w:left="0" w:firstLine="0"/>
        <w:rPr>
          <w:noProof/>
        </w:rPr>
      </w:pPr>
    </w:p>
    <w:p w14:paraId="0E1BDF90" w14:textId="2F8AC28A" w:rsidR="00E81978" w:rsidRDefault="00E81978" w:rsidP="00B550C3">
      <w:pPr>
        <w:pStyle w:val="SectionTitle"/>
        <w:jc w:val="left"/>
      </w:pPr>
    </w:p>
    <w:sectPr w:rsidR="00E81978">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E06EC" w14:textId="77777777" w:rsidR="00AD0F59" w:rsidRDefault="00AD0F59">
      <w:pPr>
        <w:spacing w:line="240" w:lineRule="auto"/>
      </w:pPr>
      <w:r>
        <w:separator/>
      </w:r>
    </w:p>
    <w:p w14:paraId="606C4AE6" w14:textId="77777777" w:rsidR="00AD0F59" w:rsidRDefault="00AD0F59"/>
  </w:endnote>
  <w:endnote w:type="continuationSeparator" w:id="0">
    <w:p w14:paraId="5FAF9337" w14:textId="77777777" w:rsidR="00AD0F59" w:rsidRDefault="00AD0F59">
      <w:pPr>
        <w:spacing w:line="240" w:lineRule="auto"/>
      </w:pPr>
      <w:r>
        <w:continuationSeparator/>
      </w:r>
    </w:p>
    <w:p w14:paraId="6DAF8749" w14:textId="77777777" w:rsidR="00AD0F59" w:rsidRDefault="00AD0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0598B" w14:textId="77777777" w:rsidR="00AD0F59" w:rsidRDefault="00AD0F59">
      <w:pPr>
        <w:spacing w:line="240" w:lineRule="auto"/>
      </w:pPr>
      <w:r>
        <w:separator/>
      </w:r>
    </w:p>
    <w:p w14:paraId="0A2826EE" w14:textId="77777777" w:rsidR="00AD0F59" w:rsidRDefault="00AD0F59"/>
  </w:footnote>
  <w:footnote w:type="continuationSeparator" w:id="0">
    <w:p w14:paraId="218BE335" w14:textId="77777777" w:rsidR="00AD0F59" w:rsidRDefault="00AD0F59">
      <w:pPr>
        <w:spacing w:line="240" w:lineRule="auto"/>
      </w:pPr>
      <w:r>
        <w:continuationSeparator/>
      </w:r>
    </w:p>
    <w:p w14:paraId="0E982061" w14:textId="77777777" w:rsidR="00AD0F59" w:rsidRDefault="00AD0F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FF18" w14:textId="514A1422" w:rsidR="00E81978" w:rsidRDefault="00AD0F59">
    <w:pPr>
      <w:pStyle w:val="Header"/>
    </w:pPr>
    <w:sdt>
      <w:sdtPr>
        <w:rPr>
          <w:rStyle w:val="Strong"/>
        </w:rPr>
        <w:alias w:val="Running head"/>
        <w:tag w:val=""/>
        <w:id w:val="12739865"/>
        <w:placeholder>
          <w:docPart w:val="4BB5BC3BA54B4F3C809922895B8A4A7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141108">
          <w:rPr>
            <w:rStyle w:val="Strong"/>
          </w:rPr>
          <w:t>WGUPS Routing Program Documentation</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ED34" w14:textId="0BC832E5" w:rsidR="00E81978" w:rsidRDefault="005D3A03">
    <w:pPr>
      <w:pStyle w:val="Header"/>
      <w:rPr>
        <w:rStyle w:val="Strong"/>
      </w:rPr>
    </w:pPr>
    <w:r>
      <w:t xml:space="preserve">Running head: </w:t>
    </w:r>
    <w:sdt>
      <w:sdtPr>
        <w:rPr>
          <w:rStyle w:val="Strong"/>
        </w:rPr>
        <w:alias w:val="Running head"/>
        <w:tag w:val=""/>
        <w:id w:val="-696842620"/>
        <w:placeholder>
          <w:docPart w:val="CEB3FC541AA24257BC1978BA25AC6ED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141108">
          <w:rPr>
            <w:rStyle w:val="Strong"/>
          </w:rPr>
          <w:t>WGUPS Routing Program Documentation</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E54"/>
    <w:rsid w:val="0005229C"/>
    <w:rsid w:val="000B4581"/>
    <w:rsid w:val="000D3F41"/>
    <w:rsid w:val="00141108"/>
    <w:rsid w:val="001501B2"/>
    <w:rsid w:val="002657BB"/>
    <w:rsid w:val="002C2A1E"/>
    <w:rsid w:val="002D4516"/>
    <w:rsid w:val="002E0E6E"/>
    <w:rsid w:val="002F7F66"/>
    <w:rsid w:val="0030131E"/>
    <w:rsid w:val="00355DCA"/>
    <w:rsid w:val="003C2869"/>
    <w:rsid w:val="003F3CBC"/>
    <w:rsid w:val="00494450"/>
    <w:rsid w:val="004B3F37"/>
    <w:rsid w:val="004F7F2A"/>
    <w:rsid w:val="005228F3"/>
    <w:rsid w:val="00551A02"/>
    <w:rsid w:val="005534FA"/>
    <w:rsid w:val="005D3A03"/>
    <w:rsid w:val="00692D09"/>
    <w:rsid w:val="0069745C"/>
    <w:rsid w:val="00741E19"/>
    <w:rsid w:val="00783E35"/>
    <w:rsid w:val="0079669C"/>
    <w:rsid w:val="008002C0"/>
    <w:rsid w:val="008A58A8"/>
    <w:rsid w:val="008C5323"/>
    <w:rsid w:val="008E03EE"/>
    <w:rsid w:val="008F69B6"/>
    <w:rsid w:val="009005D0"/>
    <w:rsid w:val="0091457A"/>
    <w:rsid w:val="009A6A3B"/>
    <w:rsid w:val="009B2DC2"/>
    <w:rsid w:val="00A55E54"/>
    <w:rsid w:val="00A75ED3"/>
    <w:rsid w:val="00AD0F59"/>
    <w:rsid w:val="00B14789"/>
    <w:rsid w:val="00B550C3"/>
    <w:rsid w:val="00B823AA"/>
    <w:rsid w:val="00BA45DB"/>
    <w:rsid w:val="00BF4184"/>
    <w:rsid w:val="00C003B0"/>
    <w:rsid w:val="00C0601E"/>
    <w:rsid w:val="00C15E92"/>
    <w:rsid w:val="00C31D30"/>
    <w:rsid w:val="00C32D7D"/>
    <w:rsid w:val="00C7078D"/>
    <w:rsid w:val="00CA0DCA"/>
    <w:rsid w:val="00CD6E39"/>
    <w:rsid w:val="00CF6E91"/>
    <w:rsid w:val="00D85B68"/>
    <w:rsid w:val="00DC1254"/>
    <w:rsid w:val="00E6004D"/>
    <w:rsid w:val="00E81978"/>
    <w:rsid w:val="00EB5806"/>
    <w:rsid w:val="00EF13BF"/>
    <w:rsid w:val="00F379B7"/>
    <w:rsid w:val="00F525FA"/>
    <w:rsid w:val="00FB7DB7"/>
    <w:rsid w:val="00FD6EB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954D5"/>
  <w15:chartTrackingRefBased/>
  <w15:docId w15:val="{F6357026-5335-4891-B032-1FE424EB3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B14789"/>
    <w:rPr>
      <w:color w:val="5F5F5F" w:themeColor="hyperlink"/>
      <w:u w:val="single"/>
    </w:rPr>
  </w:style>
  <w:style w:type="character" w:styleId="UnresolvedMention">
    <w:name w:val="Unresolved Mention"/>
    <w:basedOn w:val="DefaultParagraphFont"/>
    <w:uiPriority w:val="99"/>
    <w:semiHidden/>
    <w:unhideWhenUsed/>
    <w:rsid w:val="00B14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244385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9HFbhPscPU0"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EBL~1\AppData\Local\Tem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971DEA6C0D467B98DDFC93D6DAD14D"/>
        <w:category>
          <w:name w:val="General"/>
          <w:gallery w:val="placeholder"/>
        </w:category>
        <w:types>
          <w:type w:val="bbPlcHdr"/>
        </w:types>
        <w:behaviors>
          <w:behavior w:val="content"/>
        </w:behaviors>
        <w:guid w:val="{D9F967C1-AE9C-41E0-9B21-5AEEC618C9DF}"/>
      </w:docPartPr>
      <w:docPartBody>
        <w:p w:rsidR="007C2AFB" w:rsidRDefault="00AF2F2A">
          <w:pPr>
            <w:pStyle w:val="66971DEA6C0D467B98DDFC93D6DAD14D"/>
          </w:pPr>
          <w:r>
            <w:t>[Title Here, up to 12 Words, on One to Two Lines]</w:t>
          </w:r>
        </w:p>
      </w:docPartBody>
    </w:docPart>
    <w:docPart>
      <w:docPartPr>
        <w:name w:val="4BB5BC3BA54B4F3C809922895B8A4A71"/>
        <w:category>
          <w:name w:val="General"/>
          <w:gallery w:val="placeholder"/>
        </w:category>
        <w:types>
          <w:type w:val="bbPlcHdr"/>
        </w:types>
        <w:behaviors>
          <w:behavior w:val="content"/>
        </w:behaviors>
        <w:guid w:val="{DA39D688-A838-428B-9F21-FCD45816F3B1}"/>
      </w:docPartPr>
      <w:docPartBody>
        <w:p w:rsidR="007C2AFB" w:rsidRDefault="00AF2F2A">
          <w:pPr>
            <w:pStyle w:val="4BB5BC3BA54B4F3C809922895B8A4A71"/>
          </w:pPr>
          <w:r w:rsidRPr="005D3A03">
            <w:t>Figures title:</w:t>
          </w:r>
        </w:p>
      </w:docPartBody>
    </w:docPart>
    <w:docPart>
      <w:docPartPr>
        <w:name w:val="CEB3FC541AA24257BC1978BA25AC6EDF"/>
        <w:category>
          <w:name w:val="General"/>
          <w:gallery w:val="placeholder"/>
        </w:category>
        <w:types>
          <w:type w:val="bbPlcHdr"/>
        </w:types>
        <w:behaviors>
          <w:behavior w:val="content"/>
        </w:behaviors>
        <w:guid w:val="{568C78E9-A5B5-4A5F-8802-5859B22D2A0A}"/>
      </w:docPartPr>
      <w:docPartBody>
        <w:p w:rsidR="007C2AFB" w:rsidRDefault="00AF2F2A">
          <w:pPr>
            <w:pStyle w:val="CEB3FC541AA24257BC1978BA25AC6EDF"/>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F2A"/>
    <w:rsid w:val="007C2AFB"/>
    <w:rsid w:val="00966B46"/>
    <w:rsid w:val="00A95237"/>
    <w:rsid w:val="00AF2F2A"/>
    <w:rsid w:val="00E56B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71DEA6C0D467B98DDFC93D6DAD14D">
    <w:name w:val="66971DEA6C0D467B98DDFC93D6DAD14D"/>
  </w:style>
  <w:style w:type="character" w:styleId="Emphasis">
    <w:name w:val="Emphasis"/>
    <w:basedOn w:val="DefaultParagraphFont"/>
    <w:uiPriority w:val="4"/>
    <w:unhideWhenUsed/>
    <w:qFormat/>
    <w:rPr>
      <w:i/>
      <w:iCs/>
    </w:rPr>
  </w:style>
  <w:style w:type="paragraph" w:customStyle="1" w:styleId="4BB5BC3BA54B4F3C809922895B8A4A71">
    <w:name w:val="4BB5BC3BA54B4F3C809922895B8A4A71"/>
  </w:style>
  <w:style w:type="paragraph" w:customStyle="1" w:styleId="CEB3FC541AA24257BC1978BA25AC6EDF">
    <w:name w:val="CEB3FC541AA24257BC1978BA25AC6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WGUPS Routing Program Documentation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tf03982351_win32.dotx</Template>
  <TotalTime>2336</TotalTime>
  <Pages>10</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WGUPS Routing Program Documentation</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WGUPS Routing Program Documentation</dc:title>
  <dc:subject/>
  <dc:creator>Caleb Lugo</dc:creator>
  <cp:keywords/>
  <dc:description/>
  <cp:lastModifiedBy>Caleb Lugo</cp:lastModifiedBy>
  <cp:revision>16</cp:revision>
  <dcterms:created xsi:type="dcterms:W3CDTF">2021-05-02T02:59:00Z</dcterms:created>
  <dcterms:modified xsi:type="dcterms:W3CDTF">2021-05-24T10:04:00Z</dcterms:modified>
</cp:coreProperties>
</file>